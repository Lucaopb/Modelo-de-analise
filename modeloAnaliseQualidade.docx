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7A18E928" w:rsidR="00872A27" w:rsidRPr="00117BBE" w:rsidRDefault="004B5E44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Lucas Pires Brito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62F7F8EF" w:rsidR="00872A27" w:rsidRPr="00117BBE" w:rsidRDefault="004B5E44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Osasco</w:t>
      </w:r>
    </w:p>
    <w:p w14:paraId="37C76095" w14:textId="6189E895" w:rsidR="0090332E" w:rsidRDefault="004B5E44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2024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F87B71F" w14:textId="77777777" w:rsidR="00B82C3F" w:rsidRPr="00B82C3F" w:rsidRDefault="00B82C3F" w:rsidP="00B82C3F">
      <w:pPr>
        <w:pStyle w:val="NormalWeb"/>
        <w:rPr>
          <w:rFonts w:ascii="Arial" w:eastAsiaTheme="minorHAnsi" w:hAnsi="Arial" w:cs="Arial"/>
          <w:color w:val="000000" w:themeColor="text1"/>
          <w:lang w:eastAsia="en-US"/>
        </w:rPr>
      </w:pPr>
      <w:r w:rsidRPr="00B82C3F">
        <w:rPr>
          <w:rFonts w:ascii="Arial" w:eastAsiaTheme="minorHAnsi" w:hAnsi="Arial" w:cs="Arial"/>
          <w:color w:val="000000" w:themeColor="text1"/>
          <w:lang w:eastAsia="en-US"/>
        </w:rPr>
        <w:t xml:space="preserve">Custando a partir de R$ 1.270 - valor do dia 29/06/2022 -, é inegável que o </w:t>
      </w:r>
      <w:proofErr w:type="spellStart"/>
      <w:r w:rsidRPr="00B82C3F">
        <w:rPr>
          <w:rFonts w:ascii="Arial" w:eastAsiaTheme="minorHAnsi" w:hAnsi="Arial" w:cs="Arial"/>
          <w:color w:val="000000" w:themeColor="text1"/>
          <w:lang w:eastAsia="en-US"/>
        </w:rPr>
        <w:t>Redmi</w:t>
      </w:r>
      <w:proofErr w:type="spellEnd"/>
      <w:r w:rsidRPr="00B82C3F">
        <w:rPr>
          <w:rFonts w:ascii="Arial" w:eastAsiaTheme="minorHAnsi" w:hAnsi="Arial" w:cs="Arial"/>
          <w:color w:val="000000" w:themeColor="text1"/>
          <w:lang w:eastAsia="en-US"/>
        </w:rPr>
        <w:t xml:space="preserve"> Note 10S tem um ótimo custo-benefício. Seu conjunto de câmeras entrega uma boa experiência para um aparelho intermediário e sua bateria dura mais de um dia, além de ser compatível com carregamento ultrarrápido. O desempenho também não deixa nada a desejar em relação a aparelhos mais caros, graças ao processador eficiente e aos 6GB de memória RAM.</w:t>
      </w:r>
    </w:p>
    <w:p w14:paraId="0488FC5A" w14:textId="77777777" w:rsidR="00B82C3F" w:rsidRDefault="00B82C3F" w:rsidP="00B82C3F">
      <w:pPr>
        <w:pStyle w:val="NormalWeb"/>
        <w:rPr>
          <w:rFonts w:ascii="Arial" w:eastAsia="Arial" w:hAnsi="Arial" w:cs="Arial"/>
          <w:color w:val="000000" w:themeColor="text1"/>
        </w:rPr>
      </w:pPr>
      <w:r w:rsidRPr="00B82C3F">
        <w:rPr>
          <w:rFonts w:ascii="Arial" w:eastAsiaTheme="minorHAnsi" w:hAnsi="Arial" w:cs="Arial"/>
          <w:color w:val="000000" w:themeColor="text1"/>
          <w:lang w:eastAsia="en-US"/>
        </w:rPr>
        <w:t xml:space="preserve">Por isso, se você busca um aparelho com preço em conta e bom desempenho para uso cotidiano, o </w:t>
      </w:r>
      <w:proofErr w:type="spellStart"/>
      <w:r w:rsidRPr="00B82C3F">
        <w:rPr>
          <w:rFonts w:ascii="Arial" w:eastAsiaTheme="minorHAnsi" w:hAnsi="Arial" w:cs="Arial"/>
          <w:color w:val="000000" w:themeColor="text1"/>
          <w:lang w:eastAsia="en-US"/>
        </w:rPr>
        <w:t>Redmi</w:t>
      </w:r>
      <w:proofErr w:type="spellEnd"/>
      <w:r w:rsidRPr="00B82C3F">
        <w:rPr>
          <w:rFonts w:ascii="Arial" w:eastAsiaTheme="minorHAnsi" w:hAnsi="Arial" w:cs="Arial"/>
          <w:color w:val="000000" w:themeColor="text1"/>
          <w:lang w:eastAsia="en-US"/>
        </w:rPr>
        <w:t xml:space="preserve"> Note 10S é uma ótima opção. É claro que é preciso entender que esse é um aparelho intermediário e, por isso, terá algumas limitações. Mas, para um celular nessa faixa de preço, ele tem um ótimo desempenho.</w:t>
      </w: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82504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82504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82504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82504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82504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82504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82504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82504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82504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82504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82504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77E230FE" w14:textId="35FAC3E4" w:rsidR="00B82C3F" w:rsidRPr="00B82C3F" w:rsidRDefault="00B82C3F" w:rsidP="00B82C3F">
      <w:pPr>
        <w:rPr>
          <w:rFonts w:ascii="Arial" w:hAnsi="Arial" w:cs="Arial"/>
          <w:color w:val="000000" w:themeColor="text1"/>
          <w:sz w:val="24"/>
          <w:szCs w:val="24"/>
        </w:rPr>
      </w:pPr>
      <w:r w:rsidRPr="00B82C3F">
        <w:rPr>
          <w:rFonts w:ascii="Arial" w:hAnsi="Arial" w:cs="Arial"/>
          <w:color w:val="000000" w:themeColor="text1"/>
          <w:sz w:val="24"/>
          <w:szCs w:val="24"/>
        </w:rPr>
        <w:t xml:space="preserve">Aqui Vamos realizar as análises de desemprenho e performance, Design, acessórios entre outros itens do </w:t>
      </w:r>
      <w:proofErr w:type="spellStart"/>
      <w:r w:rsidRPr="00B82C3F">
        <w:rPr>
          <w:rFonts w:ascii="Arial" w:hAnsi="Arial" w:cs="Arial"/>
          <w:color w:val="000000" w:themeColor="text1"/>
          <w:sz w:val="24"/>
          <w:szCs w:val="24"/>
        </w:rPr>
        <w:t>Xiaomi</w:t>
      </w:r>
      <w:proofErr w:type="spellEnd"/>
      <w:r w:rsidRPr="00B82C3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82C3F">
        <w:rPr>
          <w:rFonts w:ascii="Arial" w:hAnsi="Arial" w:cs="Arial"/>
          <w:color w:val="000000" w:themeColor="text1"/>
          <w:sz w:val="24"/>
          <w:szCs w:val="24"/>
        </w:rPr>
        <w:t>Redmi</w:t>
      </w:r>
      <w:proofErr w:type="spellEnd"/>
      <w:r w:rsidRPr="00B82C3F">
        <w:rPr>
          <w:rFonts w:ascii="Arial" w:hAnsi="Arial" w:cs="Arial"/>
          <w:color w:val="000000" w:themeColor="text1"/>
          <w:sz w:val="24"/>
          <w:szCs w:val="24"/>
        </w:rPr>
        <w:t xml:space="preserve"> Note 10S</w:t>
      </w:r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t>O</w:t>
      </w:r>
      <w:r w:rsidRPr="0005157A">
        <w:t xml:space="preserve"> P</w:t>
      </w:r>
      <w:r w:rsidR="006B1007">
        <w:t>ROJETO</w:t>
      </w:r>
      <w:bookmarkEnd w:id="3"/>
    </w:p>
    <w:p w14:paraId="2C9D5F12" w14:textId="335009E5" w:rsidR="00872A27" w:rsidRPr="00353E6F" w:rsidRDefault="00B82C3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82C3F"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proofErr w:type="spellStart"/>
      <w:r w:rsidRPr="00B82C3F">
        <w:rPr>
          <w:rFonts w:ascii="Arial" w:hAnsi="Arial" w:cs="Arial"/>
          <w:color w:val="000000" w:themeColor="text1"/>
          <w:sz w:val="24"/>
          <w:szCs w:val="24"/>
        </w:rPr>
        <w:t>Redmi</w:t>
      </w:r>
      <w:proofErr w:type="spellEnd"/>
      <w:r w:rsidRPr="00B82C3F">
        <w:rPr>
          <w:rFonts w:ascii="Arial" w:hAnsi="Arial" w:cs="Arial"/>
          <w:color w:val="000000" w:themeColor="text1"/>
          <w:sz w:val="24"/>
          <w:szCs w:val="24"/>
        </w:rPr>
        <w:t xml:space="preserve"> Note 10S é um smartphone intermediário, que foi lançado pela </w:t>
      </w:r>
      <w:proofErr w:type="spellStart"/>
      <w:r w:rsidRPr="00B82C3F">
        <w:rPr>
          <w:rFonts w:ascii="Arial" w:hAnsi="Arial" w:cs="Arial"/>
          <w:color w:val="000000" w:themeColor="text1"/>
          <w:sz w:val="24"/>
          <w:szCs w:val="24"/>
        </w:rPr>
        <w:t>Xiaomi</w:t>
      </w:r>
      <w:proofErr w:type="spellEnd"/>
      <w:r w:rsidRPr="00B82C3F">
        <w:rPr>
          <w:rFonts w:ascii="Arial" w:hAnsi="Arial" w:cs="Arial"/>
          <w:color w:val="000000" w:themeColor="text1"/>
          <w:sz w:val="24"/>
          <w:szCs w:val="24"/>
        </w:rPr>
        <w:t xml:space="preserve"> em 2021 - ou seja, já não faz parte da geração mais recente da marca. Ainda assim, pelo preço em conta e boas especificações, ele promete ser um celular que ainda vale a pena comprar em 2022. Para descobrir se isso é mesmo verdade, eu testei o </w:t>
      </w:r>
      <w:proofErr w:type="spellStart"/>
      <w:r w:rsidRPr="00B82C3F">
        <w:rPr>
          <w:rFonts w:ascii="Arial" w:hAnsi="Arial" w:cs="Arial"/>
          <w:color w:val="000000" w:themeColor="text1"/>
          <w:sz w:val="24"/>
          <w:szCs w:val="24"/>
        </w:rPr>
        <w:t>Redmi</w:t>
      </w:r>
      <w:proofErr w:type="spellEnd"/>
      <w:r w:rsidRPr="00B82C3F">
        <w:rPr>
          <w:rFonts w:ascii="Arial" w:hAnsi="Arial" w:cs="Arial"/>
          <w:color w:val="000000" w:themeColor="text1"/>
          <w:sz w:val="24"/>
          <w:szCs w:val="24"/>
        </w:rPr>
        <w:t xml:space="preserve"> Note 10S de 128GB por uma semana e contei todas as minhas impressões a seguir.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52294448" w:rsidR="00847CD2" w:rsidRDefault="004B5E44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4B5E44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xiaomi</w:t>
            </w:r>
            <w:proofErr w:type="spellEnd"/>
            <w:r w:rsidRPr="004B5E44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5E44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redmi</w:t>
            </w:r>
            <w:proofErr w:type="spellEnd"/>
            <w:r w:rsidRPr="004B5E44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note 10s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142D7153" w:rsidR="00847CD2" w:rsidRPr="00353E6F" w:rsidRDefault="004B5E44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Xiaomi</w:t>
            </w:r>
            <w:proofErr w:type="spellEnd"/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2E613799" w:rsidR="00847CD2" w:rsidRPr="00353E6F" w:rsidRDefault="004B5E44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2 anos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7F7D1999" w:rsidR="00847CD2" w:rsidRPr="00117BBE" w:rsidRDefault="00847CD2" w:rsidP="004B5E44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205DA3A" w14:textId="77777777" w:rsidR="00B82C3F" w:rsidRDefault="00B82C3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37A8BC02" w14:textId="0CB87000" w:rsidR="004B5E44" w:rsidRPr="0078473D" w:rsidRDefault="00B82C3F" w:rsidP="004B5E44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Usabilidade Simples, </w:t>
            </w:r>
            <w:r w:rsidR="0082504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 muito intuitiva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aparelho consegue atender todos os públicos com sua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 xml:space="preserve">usabilidade, facilitando a vida de pessoas que buscam um uso mais simples e atendendo até pessoas com </w:t>
            </w:r>
            <w:r w:rsidR="0082504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intenções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mais complexas, com alguns modos como tela dividida aonde o parelho permite rodas dois aplicativos simultaneamente, até funções como segundo espaço, escondendo alguns itens conforme o desejo do seu usuário.</w:t>
            </w:r>
          </w:p>
          <w:p w14:paraId="515D0A6C" w14:textId="7BDC113E" w:rsidR="004B5E44" w:rsidRPr="00353E6F" w:rsidRDefault="004B5E44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295DF690" w14:textId="77777777" w:rsidR="0082504F" w:rsidRDefault="0082504F" w:rsidP="00353E6F">
            <w:pPr>
              <w:spacing w:line="360" w:lineRule="auto"/>
              <w:jc w:val="both"/>
              <w:rPr>
                <w:noProof/>
                <w:lang w:eastAsia="pt-BR"/>
              </w:rPr>
            </w:pPr>
          </w:p>
          <w:p w14:paraId="448671AB" w14:textId="77777777" w:rsidR="0082504F" w:rsidRDefault="0082504F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7ABA1D17" wp14:editId="50FAE740">
                  <wp:extent cx="2113280" cy="4123690"/>
                  <wp:effectExtent l="0" t="0" r="127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412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C8C1F7" w14:textId="1D57213A" w:rsidR="0082504F" w:rsidRDefault="0082504F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Caminho Para segundo Espaço</w:t>
            </w:r>
          </w:p>
          <w:p w14:paraId="32A277BA" w14:textId="77777777" w:rsidR="0082504F" w:rsidRDefault="0082504F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04A4B3F7" wp14:editId="3D98C8D9">
                  <wp:extent cx="2113280" cy="4090035"/>
                  <wp:effectExtent l="0" t="0" r="1270" b="5715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409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3DA41" w14:textId="1DD7E341" w:rsidR="0082504F" w:rsidRPr="00353E6F" w:rsidRDefault="0082504F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Segundo Espaço</w:t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Matéria prima:</w:t>
            </w:r>
          </w:p>
        </w:tc>
        <w:tc>
          <w:tcPr>
            <w:tcW w:w="3969" w:type="dxa"/>
          </w:tcPr>
          <w:p w14:paraId="4D15E16D" w14:textId="2CBD0F09" w:rsidR="0005157A" w:rsidRPr="0078473D" w:rsidRDefault="0078473D" w:rsidP="0082504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Materia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prima padrão para um celular de </w:t>
            </w:r>
            <w:r w:rsidR="0082504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us</w:t>
            </w:r>
            <w:r w:rsidR="0082504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</w:t>
            </w:r>
            <w:r w:rsidR="0082504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benefício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baixo, para quem busca esse modelo o material é de qualidade e atende bem as expectativas.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74F7E522" w14:textId="541C5A20" w:rsidR="0005157A" w:rsidRPr="0078473D" w:rsidRDefault="004B5E44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</w:t>
            </w:r>
            <w:proofErr w:type="spellStart"/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Redmi</w:t>
            </w:r>
            <w:proofErr w:type="spellEnd"/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Note 10 vem com chip </w:t>
            </w:r>
            <w:proofErr w:type="spellStart"/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Snapdragon</w:t>
            </w:r>
            <w:proofErr w:type="spellEnd"/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678 e não empolgou em nosso teste de velocidade focado </w:t>
            </w:r>
            <w:r w:rsidR="0082504F"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nas multitarefas</w:t>
            </w:r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</w:t>
            </w:r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mas também o fato de ter 2 GB a mais de RAM ajudou a não ficar matando todos os aplicativos em segundo plano</w:t>
            </w:r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  <w:p w14:paraId="76584C91" w14:textId="77777777" w:rsidR="004B5E44" w:rsidRPr="0078473D" w:rsidRDefault="004B5E44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 em jogos? PUBG rodou em HDR no Ultra com boa fluidez, assim </w:t>
            </w:r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 xml:space="preserve">como </w:t>
            </w:r>
            <w:proofErr w:type="spellStart"/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Asphalt</w:t>
            </w:r>
            <w:proofErr w:type="spellEnd"/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9 e </w:t>
            </w:r>
            <w:proofErr w:type="spellStart"/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CoD</w:t>
            </w:r>
            <w:proofErr w:type="spellEnd"/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Mobile na qualidade alta. </w:t>
            </w:r>
            <w:proofErr w:type="spellStart"/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Coverfire</w:t>
            </w:r>
            <w:proofErr w:type="spellEnd"/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Mortal </w:t>
            </w:r>
            <w:proofErr w:type="spellStart"/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Kombat</w:t>
            </w:r>
            <w:proofErr w:type="spellEnd"/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Mario Kart entregaram média de 60 </w:t>
            </w:r>
            <w:proofErr w:type="spellStart"/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fps</w:t>
            </w:r>
            <w:proofErr w:type="spellEnd"/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  <w:p w14:paraId="5744079D" w14:textId="748FD0F7" w:rsidR="004B5E44" w:rsidRPr="0078473D" w:rsidRDefault="004B5E44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Note 10S tem o mesmo tamanho de bateria do Note 10, mas o hardware da </w:t>
            </w:r>
            <w:proofErr w:type="spellStart"/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MediaTek</w:t>
            </w:r>
            <w:proofErr w:type="spellEnd"/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acabou consumindo mais energia e o rendimento foi quase 15% menor. Ainda assim, o Note 10S consegue entregar autonomia para o dia inteiro e sobra um pouco de carga para o dia seguinte. Em uso mais leve será possível até ter bateria para dois dias.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651E42E2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4DF96065" w14:textId="04DEE298" w:rsidR="004B5E44" w:rsidRPr="0078473D" w:rsidRDefault="004B5E44" w:rsidP="004B5E44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Por fora é difícil diferenciar o </w:t>
            </w:r>
            <w:proofErr w:type="spellStart"/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Redmi</w:t>
            </w:r>
            <w:proofErr w:type="spellEnd"/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Note 10S do Note 10 tradicional. Eles são do mesmo tamanho e compartilham o mesmo design. Os dois modelos podem ser encontrados nas cores branca ou cinza. A diferença está no tom de verde exclusivo para o Note 10 e este azul </w:t>
            </w:r>
            <w:proofErr w:type="spellStart"/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degradê</w:t>
            </w:r>
            <w:proofErr w:type="spellEnd"/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para o Note 10S. A parte superior tem um tom prata que vai mudando para um azul escuro na ponta, com acabamento fosco que dá elegância.</w:t>
            </w:r>
          </w:p>
          <w:p w14:paraId="587E10E7" w14:textId="72F3DF9A" w:rsidR="0005157A" w:rsidRPr="0078473D" w:rsidRDefault="004B5E44" w:rsidP="004B5E44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leitor biométrico fica no botão de energia na lateral direita. Você pode configurar para que ele leia sua digital apenas quando o botão </w:t>
            </w:r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for pressionado ou ao apenas encostar o dedo no sensor, o que torna o processo de desbloqueio mais ágil.</w:t>
            </w:r>
          </w:p>
        </w:tc>
        <w:tc>
          <w:tcPr>
            <w:tcW w:w="3544" w:type="dxa"/>
          </w:tcPr>
          <w:p w14:paraId="78CBB881" w14:textId="77777777" w:rsidR="0005157A" w:rsidRDefault="0078473D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7AB213B5" wp14:editId="1CAAFBB8">
                  <wp:extent cx="2113280" cy="1179830"/>
                  <wp:effectExtent l="0" t="0" r="1270" b="127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1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47805F" w14:textId="2211941A" w:rsidR="0078473D" w:rsidRPr="00353E6F" w:rsidRDefault="0078473D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176B7234" wp14:editId="1008F6AE">
                  <wp:extent cx="2113280" cy="3545840"/>
                  <wp:effectExtent l="0" t="0" r="127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354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7CD45C9F" w:rsidR="0005157A" w:rsidRPr="00117BBE" w:rsidRDefault="004B5E44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Ponto Forte e pontos Fracos</w:t>
            </w:r>
          </w:p>
        </w:tc>
        <w:tc>
          <w:tcPr>
            <w:tcW w:w="3969" w:type="dxa"/>
          </w:tcPr>
          <w:p w14:paraId="0EAAC258" w14:textId="77777777" w:rsidR="004B5E44" w:rsidRPr="0078473D" w:rsidRDefault="004B5E44" w:rsidP="004B5E44">
            <w:pPr>
              <w:pStyle w:val="Ttulo3"/>
              <w:shd w:val="clear" w:color="auto" w:fill="FFFFFF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78473D">
              <w:rPr>
                <w:rFonts w:ascii="Arial" w:eastAsia="Arial" w:hAnsi="Arial" w:cs="Arial"/>
                <w:bCs/>
                <w:color w:val="000000" w:themeColor="text1"/>
              </w:rPr>
              <w:t>Pontos fortes:</w:t>
            </w:r>
          </w:p>
          <w:p w14:paraId="47EE561A" w14:textId="77777777" w:rsidR="004B5E44" w:rsidRPr="0078473D" w:rsidRDefault="004B5E44" w:rsidP="004B5E44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50" w:line="360" w:lineRule="atLeast"/>
              <w:ind w:left="0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Tela AMOLED com brilho forte</w:t>
            </w:r>
          </w:p>
          <w:p w14:paraId="1D69FCC3" w14:textId="77777777" w:rsidR="004B5E44" w:rsidRPr="0078473D" w:rsidRDefault="004B5E44" w:rsidP="004B5E44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50" w:line="360" w:lineRule="atLeast"/>
              <w:ind w:left="0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Som estéreo</w:t>
            </w:r>
          </w:p>
          <w:p w14:paraId="06128C1A" w14:textId="77777777" w:rsidR="004B5E44" w:rsidRPr="0078473D" w:rsidRDefault="004B5E44" w:rsidP="004B5E44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50" w:line="360" w:lineRule="atLeast"/>
              <w:ind w:left="0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Ótima autonomia de bateria</w:t>
            </w:r>
          </w:p>
          <w:p w14:paraId="10956AF5" w14:textId="77777777" w:rsidR="004B5E44" w:rsidRPr="0078473D" w:rsidRDefault="004B5E44" w:rsidP="004B5E44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50" w:line="360" w:lineRule="atLeast"/>
              <w:ind w:left="0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Rápido tempo de recarga</w:t>
            </w:r>
          </w:p>
          <w:p w14:paraId="4F35049B" w14:textId="77777777" w:rsidR="0005157A" w:rsidRPr="0078473D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3FFE92B6" w14:textId="77777777" w:rsidR="004B5E44" w:rsidRPr="0078473D" w:rsidRDefault="004B5E44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5BB45A18" w14:textId="77777777" w:rsidR="004B5E44" w:rsidRPr="0078473D" w:rsidRDefault="004B5E44" w:rsidP="004B5E44">
            <w:pPr>
              <w:pStyle w:val="Ttulo3"/>
              <w:shd w:val="clear" w:color="auto" w:fill="FFFFFF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78473D">
              <w:rPr>
                <w:rFonts w:ascii="Arial" w:eastAsia="Arial" w:hAnsi="Arial" w:cs="Arial"/>
                <w:bCs/>
                <w:color w:val="000000" w:themeColor="text1"/>
              </w:rPr>
              <w:t>Pontos fracos:</w:t>
            </w:r>
          </w:p>
          <w:p w14:paraId="30F120AA" w14:textId="77777777" w:rsidR="004B5E44" w:rsidRPr="0078473D" w:rsidRDefault="004B5E44" w:rsidP="004B5E44">
            <w:pPr>
              <w:numPr>
                <w:ilvl w:val="0"/>
                <w:numId w:val="13"/>
              </w:numPr>
              <w:shd w:val="clear" w:color="auto" w:fill="FFFFFF"/>
              <w:spacing w:before="100" w:beforeAutospacing="1" w:after="150" w:line="360" w:lineRule="atLeast"/>
              <w:ind w:left="0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Poderia ter melhores câmeras</w:t>
            </w:r>
          </w:p>
          <w:p w14:paraId="2D7EDA59" w14:textId="77777777" w:rsidR="004B5E44" w:rsidRPr="0078473D" w:rsidRDefault="004B5E44" w:rsidP="004B5E44">
            <w:pPr>
              <w:numPr>
                <w:ilvl w:val="0"/>
                <w:numId w:val="13"/>
              </w:numPr>
              <w:shd w:val="clear" w:color="auto" w:fill="FFFFFF"/>
              <w:spacing w:before="100" w:beforeAutospacing="1" w:after="150" w:line="360" w:lineRule="atLeast"/>
              <w:ind w:left="0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Faltou foco automático na câmera macro</w:t>
            </w:r>
          </w:p>
          <w:p w14:paraId="768B51D5" w14:textId="77777777" w:rsidR="004B5E44" w:rsidRPr="0078473D" w:rsidRDefault="004B5E44" w:rsidP="004B5E44">
            <w:pPr>
              <w:numPr>
                <w:ilvl w:val="0"/>
                <w:numId w:val="13"/>
              </w:numPr>
              <w:shd w:val="clear" w:color="auto" w:fill="FFFFFF"/>
              <w:spacing w:before="100" w:beforeAutospacing="1" w:after="150" w:line="360" w:lineRule="atLeast"/>
              <w:ind w:left="0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847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Poderia ter NFC para ficar completo</w:t>
            </w:r>
          </w:p>
          <w:p w14:paraId="04D3E408" w14:textId="77777777" w:rsidR="004B5E44" w:rsidRPr="0078473D" w:rsidRDefault="004B5E44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297767C9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3812B318" w14:textId="6D0AEE7A" w:rsidR="00872A27" w:rsidRDefault="004B5E44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 xml:space="preserve">Custo </w:t>
      </w:r>
      <w:r w:rsidR="0082504F">
        <w:rPr>
          <w:rFonts w:ascii="Arial" w:eastAsia="Arial" w:hAnsi="Arial" w:cs="Arial"/>
          <w:color w:val="000000" w:themeColor="text1"/>
          <w:sz w:val="24"/>
          <w:szCs w:val="24"/>
        </w:rPr>
        <w:t>Benefício</w:t>
      </w:r>
      <w:bookmarkStart w:id="7" w:name="_GoBack"/>
      <w:bookmarkEnd w:id="7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– Nota 3,5 - </w:t>
      </w:r>
      <w:r w:rsidRPr="004B5E44">
        <w:rPr>
          <w:rFonts w:ascii="Arial" w:eastAsia="Arial" w:hAnsi="Arial" w:cs="Arial"/>
          <w:color w:val="000000" w:themeColor="text1"/>
          <w:sz w:val="24"/>
          <w:szCs w:val="24"/>
        </w:rPr>
        <w:t>Seu custo-benefício é razoável para o importado, mas o nacional sempre tem preço complicado</w:t>
      </w:r>
    </w:p>
    <w:p w14:paraId="1EA5AAF8" w14:textId="77777777" w:rsidR="004B5E44" w:rsidRDefault="004B5E44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49CA2F1" w14:textId="163DF0BB" w:rsidR="004B5E44" w:rsidRDefault="004B5E44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078473D">
        <w:rPr>
          <w:rFonts w:ascii="Arial" w:eastAsia="Arial" w:hAnsi="Arial" w:cs="Arial"/>
          <w:color w:val="000000" w:themeColor="text1"/>
          <w:sz w:val="24"/>
          <w:szCs w:val="24"/>
        </w:rPr>
        <w:t xml:space="preserve">Embalagem e características </w:t>
      </w:r>
      <w:r w:rsidR="0078473D" w:rsidRPr="0078473D">
        <w:rPr>
          <w:rFonts w:ascii="Arial" w:eastAsia="Arial" w:hAnsi="Arial" w:cs="Arial"/>
          <w:color w:val="000000" w:themeColor="text1"/>
          <w:sz w:val="24"/>
          <w:szCs w:val="24"/>
        </w:rPr>
        <w:t>– Nota – 3,5 -</w:t>
      </w:r>
      <w:r w:rsidRPr="0078473D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4B5E44">
        <w:rPr>
          <w:rFonts w:ascii="Arial" w:eastAsia="Arial" w:hAnsi="Arial" w:cs="Arial"/>
          <w:color w:val="000000" w:themeColor="text1"/>
          <w:sz w:val="24"/>
          <w:szCs w:val="24"/>
        </w:rPr>
        <w:t xml:space="preserve">O </w:t>
      </w:r>
      <w:proofErr w:type="spellStart"/>
      <w:r w:rsidRPr="004B5E44">
        <w:rPr>
          <w:rFonts w:ascii="Arial" w:eastAsia="Arial" w:hAnsi="Arial" w:cs="Arial"/>
          <w:color w:val="000000" w:themeColor="text1"/>
          <w:sz w:val="24"/>
          <w:szCs w:val="24"/>
        </w:rPr>
        <w:t>Redmi</w:t>
      </w:r>
      <w:proofErr w:type="spellEnd"/>
      <w:r w:rsidRPr="004B5E44">
        <w:rPr>
          <w:rFonts w:ascii="Arial" w:eastAsia="Arial" w:hAnsi="Arial" w:cs="Arial"/>
          <w:color w:val="000000" w:themeColor="text1"/>
          <w:sz w:val="24"/>
          <w:szCs w:val="24"/>
        </w:rPr>
        <w:t xml:space="preserve"> Note 10S vem com capinha de silicone na caixa, mas nada de fone de ouvido</w:t>
      </w:r>
    </w:p>
    <w:p w14:paraId="1D9EFDB7" w14:textId="682055B3" w:rsidR="004B5E44" w:rsidRPr="0078473D" w:rsidRDefault="004B5E44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078473D">
        <w:rPr>
          <w:rFonts w:ascii="Arial" w:eastAsia="Arial" w:hAnsi="Arial" w:cs="Arial"/>
          <w:color w:val="000000" w:themeColor="text1"/>
          <w:sz w:val="24"/>
          <w:szCs w:val="24"/>
        </w:rPr>
        <w:t xml:space="preserve">Comodidade </w:t>
      </w:r>
      <w:r w:rsidR="0078473D" w:rsidRPr="0078473D">
        <w:rPr>
          <w:rFonts w:ascii="Arial" w:eastAsia="Arial" w:hAnsi="Arial" w:cs="Arial"/>
          <w:color w:val="000000" w:themeColor="text1"/>
          <w:sz w:val="24"/>
          <w:szCs w:val="24"/>
        </w:rPr>
        <w:t>– Nota - 3</w:t>
      </w:r>
      <w:r w:rsidRPr="0078473D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78473D">
        <w:rPr>
          <w:rFonts w:ascii="Arial" w:eastAsia="Arial" w:hAnsi="Arial" w:cs="Arial"/>
          <w:color w:val="000000" w:themeColor="text1"/>
          <w:sz w:val="24"/>
          <w:szCs w:val="24"/>
        </w:rPr>
        <w:t>Não chega a ser um celular tão grande, mas é escorregadio; pelo menos vem com capinha na caixa</w:t>
      </w:r>
    </w:p>
    <w:p w14:paraId="25972620" w14:textId="4E94A44B" w:rsidR="004B5E44" w:rsidRPr="0078473D" w:rsidRDefault="004B5E44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078473D">
        <w:rPr>
          <w:rFonts w:ascii="Arial" w:eastAsia="Arial" w:hAnsi="Arial" w:cs="Arial"/>
          <w:color w:val="000000" w:themeColor="text1"/>
          <w:sz w:val="24"/>
          <w:szCs w:val="24"/>
        </w:rPr>
        <w:t xml:space="preserve">Facilidade de uso </w:t>
      </w:r>
      <w:r w:rsidR="0078473D" w:rsidRPr="0078473D">
        <w:rPr>
          <w:rFonts w:ascii="Arial" w:eastAsia="Arial" w:hAnsi="Arial" w:cs="Arial"/>
          <w:color w:val="000000" w:themeColor="text1"/>
          <w:sz w:val="24"/>
          <w:szCs w:val="24"/>
        </w:rPr>
        <w:t>– Nota – 5 -</w:t>
      </w:r>
      <w:r w:rsidRPr="0078473D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78473D">
        <w:rPr>
          <w:rFonts w:ascii="Arial" w:eastAsia="Arial" w:hAnsi="Arial" w:cs="Arial"/>
          <w:color w:val="000000" w:themeColor="text1"/>
          <w:sz w:val="24"/>
          <w:szCs w:val="24"/>
        </w:rPr>
        <w:t>É a mesma MIUI presente em outros da marca e responde bem ao uso</w:t>
      </w:r>
    </w:p>
    <w:p w14:paraId="086714F4" w14:textId="462FD07F" w:rsidR="004B5E44" w:rsidRPr="0078473D" w:rsidRDefault="004B5E44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078473D">
        <w:rPr>
          <w:rFonts w:ascii="Arial" w:eastAsia="Arial" w:hAnsi="Arial" w:cs="Arial"/>
          <w:color w:val="000000" w:themeColor="text1"/>
          <w:sz w:val="24"/>
          <w:szCs w:val="24"/>
        </w:rPr>
        <w:t xml:space="preserve">Multimídia – Nota – 4,5 - </w:t>
      </w:r>
      <w:r w:rsidRPr="0078473D">
        <w:rPr>
          <w:rFonts w:ascii="Arial" w:eastAsia="Arial" w:hAnsi="Arial" w:cs="Arial"/>
          <w:color w:val="000000" w:themeColor="text1"/>
          <w:sz w:val="24"/>
          <w:szCs w:val="24"/>
        </w:rPr>
        <w:t>Tela AMOLED com brilho forte e som estéreo garantem boa experiência multimídia</w:t>
      </w:r>
    </w:p>
    <w:p w14:paraId="6148F15A" w14:textId="030CE4E8" w:rsidR="0078473D" w:rsidRDefault="0078473D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078473D">
        <w:rPr>
          <w:rFonts w:ascii="Arial" w:eastAsia="Arial" w:hAnsi="Arial" w:cs="Arial"/>
          <w:color w:val="000000" w:themeColor="text1"/>
          <w:sz w:val="24"/>
          <w:szCs w:val="24"/>
        </w:rPr>
        <w:t xml:space="preserve">Votação Geral – 3,5 - </w:t>
      </w:r>
      <w:r w:rsidRPr="0078473D">
        <w:rPr>
          <w:rFonts w:ascii="Arial" w:eastAsia="Arial" w:hAnsi="Arial" w:cs="Arial"/>
          <w:color w:val="000000" w:themeColor="text1"/>
          <w:sz w:val="24"/>
          <w:szCs w:val="24"/>
        </w:rPr>
        <w:t xml:space="preserve">O </w:t>
      </w:r>
      <w:proofErr w:type="spellStart"/>
      <w:r w:rsidRPr="0078473D">
        <w:rPr>
          <w:rFonts w:ascii="Arial" w:eastAsia="Arial" w:hAnsi="Arial" w:cs="Arial"/>
          <w:color w:val="000000" w:themeColor="text1"/>
          <w:sz w:val="24"/>
          <w:szCs w:val="24"/>
        </w:rPr>
        <w:t>Redmi</w:t>
      </w:r>
      <w:proofErr w:type="spellEnd"/>
      <w:r w:rsidRPr="0078473D">
        <w:rPr>
          <w:rFonts w:ascii="Arial" w:eastAsia="Arial" w:hAnsi="Arial" w:cs="Arial"/>
          <w:color w:val="000000" w:themeColor="text1"/>
          <w:sz w:val="24"/>
          <w:szCs w:val="24"/>
        </w:rPr>
        <w:t xml:space="preserve"> Note 10S tem tudo para vender bem, só pecou na otimização da câmera</w:t>
      </w:r>
    </w:p>
    <w:p w14:paraId="1357411C" w14:textId="77777777" w:rsidR="006A37EE" w:rsidRPr="006A37EE" w:rsidRDefault="006A37EE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Pr="00353E6F" w:rsidRDefault="006B1007" w:rsidP="00E209A6">
      <w:pPr>
        <w:pStyle w:val="Ttulo2"/>
      </w:pPr>
      <w:r>
        <w:t xml:space="preserve"> </w:t>
      </w:r>
      <w:bookmarkStart w:id="8" w:name="_Toc73287564"/>
      <w:r w:rsidR="00353E6F">
        <w:t>Evidências</w:t>
      </w:r>
      <w:bookmarkEnd w:id="8"/>
      <w:r w:rsidR="00353E6F" w:rsidRPr="00117BBE">
        <w:t xml:space="preserve"> </w:t>
      </w:r>
    </w:p>
    <w:p w14:paraId="1E37ACB1" w14:textId="1450C8E3" w:rsidR="00353E6F" w:rsidRDefault="00026929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Exemplo</w:t>
      </w:r>
      <w:r w:rsidR="0005157A"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s</w:t>
      </w: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 xml:space="preserve"> de evidência</w:t>
      </w:r>
      <w:r w:rsidR="0005157A"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s</w:t>
      </w: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:</w:t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Print:</w:t>
      </w:r>
      <w:r w:rsidR="0005157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6FEC08F9" w14:textId="1A51A468" w:rsidR="00026929" w:rsidRDefault="0078473D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CFE43A8" wp14:editId="11763EA1">
            <wp:extent cx="2247900" cy="37719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0A411C">
        <w:rPr>
          <w:rFonts w:ascii="Arial" w:hAnsi="Arial" w:cs="Arial"/>
          <w:color w:val="000000" w:themeColor="text1"/>
        </w:rPr>
        <w:t xml:space="preserve">Imagem 1: Design do </w:t>
      </w:r>
      <w:r>
        <w:rPr>
          <w:rFonts w:ascii="Arial" w:hAnsi="Arial" w:cs="Arial"/>
          <w:color w:val="000000" w:themeColor="text1"/>
        </w:rPr>
        <w:t>Aparelho</w:t>
      </w:r>
    </w:p>
    <w:p w14:paraId="643FC82F" w14:textId="7DEFB213"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F8F7E88" w14:textId="3F538069"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Foto:</w:t>
      </w:r>
    </w:p>
    <w:p w14:paraId="5157FA83" w14:textId="61A955BB" w:rsidR="00026929" w:rsidRDefault="00026929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`</w:t>
      </w:r>
      <w:r w:rsidR="0078473D" w:rsidRPr="0078473D">
        <w:rPr>
          <w:noProof/>
          <w:lang w:eastAsia="pt-BR"/>
        </w:rPr>
        <w:t xml:space="preserve"> </w:t>
      </w:r>
      <w:r w:rsidR="0078473D">
        <w:rPr>
          <w:noProof/>
          <w:lang w:eastAsia="pt-BR"/>
        </w:rPr>
        <w:drawing>
          <wp:inline distT="0" distB="0" distL="0" distR="0" wp14:anchorId="4124D7A9" wp14:editId="3D7236B3">
            <wp:extent cx="4657725" cy="33432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B1D3" w14:textId="46468E52" w:rsidR="00026929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t xml:space="preserve">Imagem 2: </w:t>
      </w:r>
      <w:r w:rsidR="0078473D">
        <w:rPr>
          <w:rFonts w:ascii="Arial" w:hAnsi="Arial" w:cs="Arial"/>
          <w:color w:val="000000" w:themeColor="text1"/>
        </w:rPr>
        <w:t>Detalhe da câmera Frontal</w:t>
      </w:r>
    </w:p>
    <w:p w14:paraId="1BCEC578" w14:textId="798A2DAC" w:rsidR="0078473D" w:rsidRDefault="0078473D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  <w:lang w:eastAsia="pt-BR"/>
        </w:rPr>
        <w:drawing>
          <wp:inline distT="0" distB="0" distL="0" distR="0" wp14:anchorId="45072096" wp14:editId="79BB6603">
            <wp:extent cx="5400040" cy="39522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8531" w14:textId="301F0D4B" w:rsidR="0078473D" w:rsidRDefault="0078473D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 xml:space="preserve">Imagem 3: </w:t>
      </w:r>
      <w:r w:rsidRPr="0078473D">
        <w:rPr>
          <w:rFonts w:ascii="Arial" w:hAnsi="Arial" w:cs="Arial"/>
          <w:color w:val="000000" w:themeColor="text1"/>
        </w:rPr>
        <w:t>As fotos tiradas com o sensor principal durante o dia tiveram boa qualidade</w:t>
      </w:r>
    </w:p>
    <w:p w14:paraId="324DB5A3" w14:textId="6A535BCC" w:rsidR="0078473D" w:rsidRDefault="0078473D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  <w:lang w:eastAsia="pt-BR"/>
        </w:rPr>
        <w:drawing>
          <wp:inline distT="0" distB="0" distL="0" distR="0" wp14:anchorId="1AF5A210" wp14:editId="0B0C9AB4">
            <wp:extent cx="5400040" cy="397446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9874" w14:textId="0F8EF86B" w:rsidR="0078473D" w:rsidRDefault="0078473D" w:rsidP="0078473D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Imagem </w:t>
      </w:r>
      <w:r>
        <w:rPr>
          <w:rFonts w:ascii="Arial" w:hAnsi="Arial" w:cs="Arial"/>
          <w:color w:val="000000" w:themeColor="text1"/>
        </w:rPr>
        <w:t>4</w:t>
      </w:r>
      <w:r>
        <w:rPr>
          <w:rFonts w:ascii="Arial" w:hAnsi="Arial" w:cs="Arial"/>
          <w:color w:val="000000" w:themeColor="text1"/>
        </w:rPr>
        <w:t xml:space="preserve">: </w:t>
      </w:r>
      <w:r w:rsidRPr="0078473D">
        <w:rPr>
          <w:rFonts w:ascii="Arial" w:hAnsi="Arial" w:cs="Arial"/>
          <w:color w:val="000000" w:themeColor="text1"/>
        </w:rPr>
        <w:t xml:space="preserve">À esquerda, foto tirada com o sensor principal. À direita, foto usando Modo Noturno do </w:t>
      </w:r>
      <w:proofErr w:type="spellStart"/>
      <w:r w:rsidRPr="0078473D">
        <w:rPr>
          <w:rFonts w:ascii="Arial" w:hAnsi="Arial" w:cs="Arial"/>
          <w:color w:val="000000" w:themeColor="text1"/>
        </w:rPr>
        <w:t>Redmi</w:t>
      </w:r>
      <w:proofErr w:type="spellEnd"/>
      <w:r w:rsidRPr="0078473D">
        <w:rPr>
          <w:rFonts w:ascii="Arial" w:hAnsi="Arial" w:cs="Arial"/>
          <w:color w:val="000000" w:themeColor="text1"/>
        </w:rPr>
        <w:t xml:space="preserve"> Note 10S</w:t>
      </w:r>
    </w:p>
    <w:p w14:paraId="7ADCDCF6" w14:textId="6B073B18" w:rsidR="0078473D" w:rsidRDefault="0078473D" w:rsidP="0078473D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  <w:lang w:eastAsia="pt-BR"/>
        </w:rPr>
        <w:drawing>
          <wp:inline distT="0" distB="0" distL="0" distR="0" wp14:anchorId="0F7302C1" wp14:editId="562C4E50">
            <wp:extent cx="5400040" cy="328993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40AE" w14:textId="3D29D57C" w:rsidR="0078473D" w:rsidRDefault="0078473D" w:rsidP="0078473D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Imagem 5: </w:t>
      </w:r>
      <w:proofErr w:type="spellStart"/>
      <w:r>
        <w:rPr>
          <w:rFonts w:ascii="Arial" w:hAnsi="Arial" w:cs="Arial"/>
          <w:color w:val="000000" w:themeColor="text1"/>
        </w:rPr>
        <w:t>Acessorios</w:t>
      </w:r>
      <w:proofErr w:type="spellEnd"/>
    </w:p>
    <w:p w14:paraId="437ADA46" w14:textId="77777777" w:rsidR="0078473D" w:rsidRDefault="0078473D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9" w:name="_Toc73287565"/>
      <w:r w:rsidRPr="006B1007">
        <w:t>Onde encontrar</w:t>
      </w:r>
      <w:bookmarkEnd w:id="9"/>
    </w:p>
    <w:p w14:paraId="480B6091" w14:textId="749716FC" w:rsidR="0078473D" w:rsidRDefault="0078473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hyperlink r:id="rId15" w:history="1">
        <w:r w:rsidRPr="00832CF2">
          <w:rPr>
            <w:rStyle w:val="Hyperlink"/>
            <w:rFonts w:ascii="Arial" w:hAnsi="Arial" w:cs="Arial"/>
            <w:sz w:val="24"/>
            <w:szCs w:val="24"/>
          </w:rPr>
          <w:t>https://www.americanas.com.br/produto/6157927752/smartphone-xiaomi-redmi-note-10s-tela-6-43-128gb-6gb-ram-camera-quadrupla-selfie-13mp-cinza?opn=YSMESP&amp;offerId=64025694401db3b86b4d8fd8&amp;epar=bp_pl_px_go_pmax_tel_3p_geral_a_2&amp;gclsrc=aw.ds&amp;gad_source=1&amp;gclid=EAIaIQobChMIsMi4rfGAhQMV1FNIAB0F7gdKEAQYAyABEgK4FvD_BwE</w:t>
        </w:r>
      </w:hyperlink>
    </w:p>
    <w:p w14:paraId="4275582A" w14:textId="77777777" w:rsidR="0078473D" w:rsidRPr="00117BBE" w:rsidRDefault="0078473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10" w:name="_Toc73287566"/>
      <w:r w:rsidRPr="00117BBE">
        <w:t>CONCLUSÃO</w:t>
      </w:r>
      <w:bookmarkEnd w:id="10"/>
    </w:p>
    <w:p w14:paraId="29B21002" w14:textId="77F433DB" w:rsidR="00DE1CF8" w:rsidRDefault="00DE1CF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Coloque sua experiência na realização do trabalho, o que aprendeu, quais lições pode aplicar </w:t>
      </w:r>
      <w:r w:rsidR="0005157A" w:rsidRPr="00117BBE">
        <w:rPr>
          <w:rFonts w:ascii="Arial" w:eastAsia="Arial" w:hAnsi="Arial" w:cs="Arial"/>
          <w:color w:val="000000" w:themeColor="text1"/>
          <w:sz w:val="24"/>
          <w:szCs w:val="24"/>
        </w:rPr>
        <w:t>em sua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vida pr</w:t>
      </w:r>
      <w:r w:rsidR="00353E6F">
        <w:rPr>
          <w:rFonts w:ascii="Arial" w:eastAsia="Arial" w:hAnsi="Arial" w:cs="Arial"/>
          <w:color w:val="000000" w:themeColor="text1"/>
          <w:sz w:val="24"/>
          <w:szCs w:val="24"/>
        </w:rPr>
        <w:t>o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fissional etc. </w:t>
      </w:r>
    </w:p>
    <w:p w14:paraId="23A829EF" w14:textId="653CB277" w:rsidR="00B82C3F" w:rsidRPr="00117BBE" w:rsidRDefault="00B82C3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Me fez analisar todos os detalhes de um item que uso no meu dia a dia, me fazendo verificar itens como desempenho, diferenciar sensores, performance entre outros, na minha vida profissional ira me ajudar a ver toda e qualquer situação de modo mais completo e analisar todos os pontos de testes ou proposta a presentadas fazendo pesar os pós e contras para que seja discutido em equipe para melhor realização e entrega das tarefas do time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1" w:name="_Toc73287567"/>
      <w:r w:rsidRPr="006B1007">
        <w:t>REFERÊNCIAS BIBLIOGRÁFICAS</w:t>
      </w:r>
      <w:bookmarkEnd w:id="11"/>
      <w:r w:rsidRPr="006B1007">
        <w:t xml:space="preserve"> </w:t>
      </w:r>
    </w:p>
    <w:p w14:paraId="2E7A80E7" w14:textId="4B42D217" w:rsidR="005B045C" w:rsidRDefault="00B82C3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Site do Fabricante – </w:t>
      </w:r>
      <w:hyperlink r:id="rId16" w:history="1">
        <w:r w:rsidRPr="00832CF2">
          <w:rPr>
            <w:rStyle w:val="Hyperlink"/>
            <w:rFonts w:ascii="Arial" w:eastAsia="Arial" w:hAnsi="Arial" w:cs="Arial"/>
            <w:sz w:val="24"/>
            <w:szCs w:val="24"/>
          </w:rPr>
          <w:t>https://www.xiaomidobrasil.com/</w:t>
        </w:r>
      </w:hyperlink>
    </w:p>
    <w:p w14:paraId="4F027E4E" w14:textId="77777777" w:rsidR="00B82C3F" w:rsidRPr="00117BBE" w:rsidRDefault="00B82C3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B82C3F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1475A4"/>
    <w:multiLevelType w:val="multilevel"/>
    <w:tmpl w:val="BBCE3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40DD163F"/>
    <w:multiLevelType w:val="multilevel"/>
    <w:tmpl w:val="30441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1"/>
  </w:num>
  <w:num w:numId="3">
    <w:abstractNumId w:val="0"/>
  </w:num>
  <w:num w:numId="4">
    <w:abstractNumId w:val="3"/>
  </w:num>
  <w:num w:numId="5">
    <w:abstractNumId w:val="8"/>
  </w:num>
  <w:num w:numId="6">
    <w:abstractNumId w:val="10"/>
  </w:num>
  <w:num w:numId="7">
    <w:abstractNumId w:val="0"/>
  </w:num>
  <w:num w:numId="8">
    <w:abstractNumId w:val="4"/>
  </w:num>
  <w:num w:numId="9">
    <w:abstractNumId w:val="5"/>
  </w:num>
  <w:num w:numId="10">
    <w:abstractNumId w:val="7"/>
  </w:num>
  <w:num w:numId="11">
    <w:abstractNumId w:val="9"/>
  </w:num>
  <w:num w:numId="12">
    <w:abstractNumId w:val="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26761D"/>
    <w:rsid w:val="0028602E"/>
    <w:rsid w:val="002B02DB"/>
    <w:rsid w:val="002B554F"/>
    <w:rsid w:val="00353E6F"/>
    <w:rsid w:val="003A5F67"/>
    <w:rsid w:val="0043034A"/>
    <w:rsid w:val="004B5E44"/>
    <w:rsid w:val="004B692B"/>
    <w:rsid w:val="004E77D7"/>
    <w:rsid w:val="00550481"/>
    <w:rsid w:val="005B045C"/>
    <w:rsid w:val="005D0B90"/>
    <w:rsid w:val="006A37EE"/>
    <w:rsid w:val="006B1007"/>
    <w:rsid w:val="006E3875"/>
    <w:rsid w:val="0070389C"/>
    <w:rsid w:val="0078473D"/>
    <w:rsid w:val="0082504F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B82C3F"/>
    <w:rsid w:val="00BF6C2C"/>
    <w:rsid w:val="00C3332E"/>
    <w:rsid w:val="00C43E07"/>
    <w:rsid w:val="00D935F1"/>
    <w:rsid w:val="00DA3DB4"/>
    <w:rsid w:val="00DD5BEA"/>
    <w:rsid w:val="00DD616E"/>
    <w:rsid w:val="00DE1CF8"/>
    <w:rsid w:val="00E209A6"/>
    <w:rsid w:val="00EA259A"/>
    <w:rsid w:val="00EC49AD"/>
    <w:rsid w:val="00EF26C2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B5E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B5E4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Forte">
    <w:name w:val="Strong"/>
    <w:basedOn w:val="Fontepargpadro"/>
    <w:uiPriority w:val="22"/>
    <w:qFormat/>
    <w:rsid w:val="004B5E44"/>
    <w:rPr>
      <w:b/>
      <w:bCs/>
    </w:rPr>
  </w:style>
  <w:style w:type="paragraph" w:styleId="NormalWeb">
    <w:name w:val="Normal (Web)"/>
    <w:basedOn w:val="Normal"/>
    <w:uiPriority w:val="99"/>
    <w:unhideWhenUsed/>
    <w:rsid w:val="00B82C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xiaomidobrasil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americanas.com.br/produto/6157927752/smartphone-xiaomi-redmi-note-10s-tela-6-43-128gb-6gb-ram-camera-quadrupla-selfie-13mp-cinza?opn=YSMESP&amp;offerId=64025694401db3b86b4d8fd8&amp;epar=bp_pl_px_go_pmax_tel_3p_geral_a_2&amp;gclsrc=aw.ds&amp;gad_source=1&amp;gclid=EAIaIQobChMIsMi4rfGAhQMV1FNIAB0F7gdKEAQYAyABEgK4FvD_BwE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982D6EB-B725-4265-A3D0-3EE095F01C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6C26441E</Template>
  <TotalTime>0</TotalTime>
  <Pages>12</Pages>
  <Words>1155</Words>
  <Characters>6241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LUCAS PIRES BRITO</cp:lastModifiedBy>
  <cp:revision>2</cp:revision>
  <cp:lastPrinted>2020-11-09T21:26:00Z</cp:lastPrinted>
  <dcterms:created xsi:type="dcterms:W3CDTF">2024-03-19T18:04:00Z</dcterms:created>
  <dcterms:modified xsi:type="dcterms:W3CDTF">2024-03-19T18:04:00Z</dcterms:modified>
</cp:coreProperties>
</file>